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92004" w14:textId="7604E528" w:rsidR="0069132B" w:rsidRDefault="00CC7132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CCFE59" wp14:editId="5DFA133C">
                <wp:simplePos x="0" y="0"/>
                <wp:positionH relativeFrom="column">
                  <wp:posOffset>-505460</wp:posOffset>
                </wp:positionH>
                <wp:positionV relativeFrom="paragraph">
                  <wp:posOffset>8851265</wp:posOffset>
                </wp:positionV>
                <wp:extent cx="6270625" cy="786765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0625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F0A54EF" w14:textId="2EEE1506" w:rsidR="0069132B" w:rsidRDefault="000B5E2D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热爱新技术</w:t>
                            </w:r>
                          </w:p>
                          <w:p w14:paraId="40D9A70F" w14:textId="6F94E9EB" w:rsidR="000B5E2D" w:rsidRDefault="000B5E2D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热爱用代码去建构世界</w:t>
                            </w:r>
                          </w:p>
                          <w:p w14:paraId="06030DB0" w14:textId="46B08B23" w:rsidR="000B5E2D" w:rsidRDefault="000B5E2D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性格温和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CCFE59" id="矩形 21" o:spid="_x0000_s1026" style="position:absolute;left:0;text-align:left;margin-left:-39.8pt;margin-top:696.95pt;width:493.75pt;height:61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" filled="f" stroked="f">
                <v:textbox style="mso-fit-shape-to-text:t">
                  <w:txbxContent>
                    <w:p w14:paraId="3F0A54EF" w14:textId="2EEE1506" w:rsidR="0069132B" w:rsidRDefault="000B5E2D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热爱新技术</w:t>
                      </w:r>
                    </w:p>
                    <w:p w14:paraId="40D9A70F" w14:textId="6F94E9EB" w:rsidR="000B5E2D" w:rsidRDefault="000B5E2D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热爱用代码去建构世界</w:t>
                      </w:r>
                    </w:p>
                    <w:p w14:paraId="06030DB0" w14:textId="46B08B23" w:rsidR="000B5E2D" w:rsidRDefault="000B5E2D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性格温和</w:t>
                      </w:r>
                    </w:p>
                  </w:txbxContent>
                </v:textbox>
              </v:rect>
            </w:pict>
          </mc:Fallback>
        </mc:AlternateContent>
      </w:r>
      <w:r w:rsidR="005470D8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E9A4FF5" wp14:editId="69087178">
                <wp:simplePos x="0" y="0"/>
                <wp:positionH relativeFrom="column">
                  <wp:posOffset>-641985</wp:posOffset>
                </wp:positionH>
                <wp:positionV relativeFrom="paragraph">
                  <wp:posOffset>8509000</wp:posOffset>
                </wp:positionV>
                <wp:extent cx="6571615" cy="294640"/>
                <wp:effectExtent l="19050" t="12700" r="635" b="3556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41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42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43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44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005F5568" w14:textId="77777777" w:rsidR="0069132B" w:rsidRDefault="00000000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E9A4FF5" id="组合 40" o:spid="_x0000_s1027" style="position:absolute;left:0;text-align:left;margin-left:-50.55pt;margin-top:670pt;width:517.45pt;height:23.2pt;z-index:251665408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">
                <v:line id="直接连接符 4" o:spid="_x0000_s1028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" strokecolor="#d8d8d8 [2732]" strokeweight="1.5pt">
                  <v:stroke joinstyle="miter"/>
                </v:line>
                <v:group id="组合 6" o:spid="_x0000_s1029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roundrect id="矩形 17" o:spid="_x0000_s1030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" fillcolor="#607a9d" strokecolor="#f5f6fb" strokeweight="3pt"/>
                  <v:rect id="矩形 27" o:spid="_x0000_s1031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" filled="f" stroked="f" strokeweight="1pt">
                    <v:textbox>
                      <w:txbxContent>
                        <w:p w14:paraId="005F5568" w14:textId="77777777" w:rsidR="0069132B" w:rsidRDefault="00000000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自我评价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="00CE288F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38A7804" wp14:editId="548145C4">
                <wp:simplePos x="0" y="0"/>
                <wp:positionH relativeFrom="column">
                  <wp:posOffset>-487680</wp:posOffset>
                </wp:positionH>
                <wp:positionV relativeFrom="paragraph">
                  <wp:posOffset>5432425</wp:posOffset>
                </wp:positionV>
                <wp:extent cx="6435725" cy="786765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5725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8A57244" w14:textId="0811C2C8" w:rsidR="0069132B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语言能力：大学英语6级</w:t>
                            </w:r>
                            <w:r w:rsidR="00CE288F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425分</w:t>
                            </w:r>
                            <w:r w:rsidR="000B6AF5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；</w:t>
                            </w:r>
                          </w:p>
                          <w:p w14:paraId="36F167BC" w14:textId="78FC3BDF" w:rsidR="004973D0" w:rsidRDefault="004973D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数理能力：</w:t>
                            </w:r>
                            <w:r w:rsidR="003C0AC8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高等数学（10学分）92+89，线性代数100，概率论与数理统计97，数学物理方法89，计算物理</w:t>
                            </w:r>
                            <w:r w:rsidR="009E0B84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？？</w:t>
                            </w:r>
                            <w:r w:rsidR="00DC7C63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；</w:t>
                            </w:r>
                          </w:p>
                          <w:p w14:paraId="319E06AB" w14:textId="1AEF2B09" w:rsidR="00B30BDF" w:rsidRDefault="00B30BDF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算法能力：熟练掌握各种类型的神经网络架构</w:t>
                            </w:r>
                            <w:r w:rsidR="00457165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；</w:t>
                            </w:r>
                            <w:r w:rsidR="003202AF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代码求解数学方程或</w:t>
                            </w:r>
                            <w:proofErr w:type="gramStart"/>
                            <w:r w:rsidR="003202AF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做</w:t>
                            </w:r>
                            <w:r w:rsidR="004C4A18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曲</w:t>
                            </w:r>
                            <w:proofErr w:type="gramEnd"/>
                            <w:r w:rsidR="004C4A18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线</w:t>
                            </w:r>
                            <w:r w:rsidR="003202AF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拟合</w:t>
                            </w:r>
                            <w:r w:rsidR="00457165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；</w:t>
                            </w:r>
                          </w:p>
                          <w:p w14:paraId="3083D8A1" w14:textId="2C87B532" w:rsidR="00A57CCD" w:rsidRDefault="00A57CCD" w:rsidP="00A57CCD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熟练掌握</w:t>
                            </w:r>
                            <w:r w:rsidR="00B30BDF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的计算机技能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：</w:t>
                            </w:r>
                            <w:r w:rsidR="00E0055F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python；python科学计算与AI库；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FastAPI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后端</w:t>
                            </w:r>
                            <w:r w:rsidR="00404AAA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与SQL数据库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；</w:t>
                            </w:r>
                            <w:r w:rsidR="00E0055F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git分布式代码管理；</w:t>
                            </w:r>
                            <w:proofErr w:type="spellStart"/>
                            <w:r w:rsidR="00467279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Linux</w:t>
                            </w:r>
                            <w:r w:rsidR="002A3292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+docker</w:t>
                            </w:r>
                            <w:proofErr w:type="spellEnd"/>
                            <w:r w:rsidR="00FE46AD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项目部署；</w:t>
                            </w:r>
                            <w:r w:rsidR="0040545C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L</w:t>
                            </w:r>
                            <w:r w:rsidR="00CF3055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atex等文章格式</w:t>
                            </w:r>
                            <w:r w:rsidR="001F4693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；</w:t>
                            </w:r>
                            <w:r w:rsidR="00B304C5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与AI大模型通话的</w:t>
                            </w:r>
                            <w:proofErr w:type="spellStart"/>
                            <w:r w:rsidR="00B304C5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AIClub</w:t>
                            </w:r>
                            <w:proofErr w:type="spellEnd"/>
                            <w:r w:rsidR="00B304C5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和MCP等等；</w:t>
                            </w:r>
                            <w:proofErr w:type="spellStart"/>
                            <w:r w:rsidR="00A63F71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vibecoding</w:t>
                            </w:r>
                            <w:proofErr w:type="spellEnd"/>
                            <w:r w:rsidR="00CC7132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，包括1.规范驱动开发思想2.智能体提示词架构3.cursor,copilot,trae等AI IDE的使用</w:t>
                            </w:r>
                            <w:r w:rsidR="00A63F71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；</w:t>
                            </w:r>
                          </w:p>
                          <w:p w14:paraId="0E1D7299" w14:textId="46A83897" w:rsidR="0069132B" w:rsidRPr="00A57CCD" w:rsidRDefault="00A57CCD" w:rsidP="00A57CCD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较为了解：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vue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前端代码架构；c/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c++</w:t>
                            </w:r>
                            <w:proofErr w:type="spellEnd"/>
                            <w:r w:rsidR="00AA451B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；</w:t>
                            </w:r>
                            <w:proofErr w:type="spellStart"/>
                            <w:r w:rsidR="00AA451B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js</w:t>
                            </w:r>
                            <w:proofErr w:type="spellEnd"/>
                            <w:r w:rsidR="00AA451B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控制台</w:t>
                            </w:r>
                            <w:r w:rsidR="00B304C5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（API爬取）</w:t>
                            </w:r>
                            <w:r w:rsidR="00AA451B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；操作系统修复与电脑组装；</w:t>
                            </w:r>
                          </w:p>
                          <w:p w14:paraId="1AC20D88" w14:textId="38DD441A" w:rsidR="0069132B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团队能力：</w:t>
                            </w:r>
                            <w:r w:rsidR="00C827CC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在不同项目中分别担任队长和队员，当队长能够很好地</w:t>
                            </w:r>
                            <w:r w:rsidR="000732D8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把握项目总方向、给队员们分工、</w:t>
                            </w:r>
                            <w:r w:rsidR="00C827CC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处理团队感情</w:t>
                            </w:r>
                            <w:r w:rsidR="000732D8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、</w:t>
                            </w:r>
                            <w:r w:rsidR="00C827CC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处理出现的不同问题；</w:t>
                            </w:r>
                            <w:r w:rsidR="000732D8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当</w:t>
                            </w:r>
                            <w:r w:rsidR="00C827CC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队员则能够做好分工以及对接</w:t>
                            </w:r>
                            <w:r w:rsidR="00330D45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；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8A7804" id="矩形 19" o:spid="_x0000_s1032" style="position:absolute;left:0;text-align:left;margin-left:-38.4pt;margin-top:427.75pt;width:506.75pt;height:61.9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" filled="f" stroked="f">
                <v:textbox style="mso-fit-shape-to-text:t">
                  <w:txbxContent>
                    <w:p w14:paraId="48A57244" w14:textId="0811C2C8" w:rsidR="0069132B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语言能力：大学英语6级</w:t>
                      </w:r>
                      <w:r w:rsidR="00CE288F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425分</w:t>
                      </w:r>
                      <w:r w:rsidR="000B6AF5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；</w:t>
                      </w:r>
                    </w:p>
                    <w:p w14:paraId="36F167BC" w14:textId="78FC3BDF" w:rsidR="004973D0" w:rsidRDefault="004973D0">
                      <w:pPr>
                        <w:pStyle w:val="a9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数理能力：</w:t>
                      </w:r>
                      <w:r w:rsidR="003C0AC8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高等数学（10学分）92+89，线性代数100，概率论与数理统计97，数学物理方法89，计算物理</w:t>
                      </w:r>
                      <w:r w:rsidR="009E0B84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？？</w:t>
                      </w:r>
                      <w:r w:rsidR="00DC7C63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；</w:t>
                      </w:r>
                    </w:p>
                    <w:p w14:paraId="319E06AB" w14:textId="1AEF2B09" w:rsidR="00B30BDF" w:rsidRDefault="00B30BDF">
                      <w:pPr>
                        <w:pStyle w:val="a9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算法能力：熟练掌握各种类型的神经网络架构</w:t>
                      </w:r>
                      <w:r w:rsidR="00457165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；</w:t>
                      </w:r>
                      <w:r w:rsidR="003202AF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代码求解数学方程或</w:t>
                      </w:r>
                      <w:proofErr w:type="gramStart"/>
                      <w:r w:rsidR="003202AF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做</w:t>
                      </w:r>
                      <w:r w:rsidR="004C4A18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曲</w:t>
                      </w:r>
                      <w:proofErr w:type="gramEnd"/>
                      <w:r w:rsidR="004C4A18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线</w:t>
                      </w:r>
                      <w:r w:rsidR="003202AF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拟合</w:t>
                      </w:r>
                      <w:r w:rsidR="00457165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；</w:t>
                      </w:r>
                    </w:p>
                    <w:p w14:paraId="3083D8A1" w14:textId="2C87B532" w:rsidR="00A57CCD" w:rsidRDefault="00A57CCD" w:rsidP="00A57CCD">
                      <w:pPr>
                        <w:pStyle w:val="a9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熟练掌握</w:t>
                      </w:r>
                      <w:r w:rsidR="00B30BDF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的计算机技能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：</w:t>
                      </w:r>
                      <w:r w:rsidR="00E0055F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python；python科学计算与AI库；</w:t>
                      </w:r>
                      <w:proofErr w:type="spellStart"/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FastAPI</w:t>
                      </w:r>
                      <w:proofErr w:type="spellEnd"/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后端</w:t>
                      </w:r>
                      <w:r w:rsidR="00404AAA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与SQL数据库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；</w:t>
                      </w:r>
                      <w:r w:rsidR="00E0055F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git分布式代码管理；</w:t>
                      </w:r>
                      <w:proofErr w:type="spellStart"/>
                      <w:r w:rsidR="00467279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Linux</w:t>
                      </w:r>
                      <w:r w:rsidR="002A3292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+docker</w:t>
                      </w:r>
                      <w:proofErr w:type="spellEnd"/>
                      <w:r w:rsidR="00FE46AD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项目部署；</w:t>
                      </w:r>
                      <w:r w:rsidR="0040545C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L</w:t>
                      </w:r>
                      <w:r w:rsidR="00CF3055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atex等文章格式</w:t>
                      </w:r>
                      <w:r w:rsidR="001F4693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；</w:t>
                      </w:r>
                      <w:r w:rsidR="00B304C5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与AI大模型通话的</w:t>
                      </w:r>
                      <w:proofErr w:type="spellStart"/>
                      <w:r w:rsidR="00B304C5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AIClub</w:t>
                      </w:r>
                      <w:proofErr w:type="spellEnd"/>
                      <w:r w:rsidR="00B304C5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和MCP等等；</w:t>
                      </w:r>
                      <w:proofErr w:type="spellStart"/>
                      <w:r w:rsidR="00A63F71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vibecoding</w:t>
                      </w:r>
                      <w:proofErr w:type="spellEnd"/>
                      <w:r w:rsidR="00CC7132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，包括1.规范驱动开发思想2.智能体提示词架构3.cursor,copilot,trae等AI IDE的使用</w:t>
                      </w:r>
                      <w:r w:rsidR="00A63F71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；</w:t>
                      </w:r>
                    </w:p>
                    <w:p w14:paraId="0E1D7299" w14:textId="46A83897" w:rsidR="0069132B" w:rsidRPr="00A57CCD" w:rsidRDefault="00A57CCD" w:rsidP="00A57CCD">
                      <w:pPr>
                        <w:pStyle w:val="a9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较为了解：</w:t>
                      </w:r>
                      <w:proofErr w:type="spellStart"/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vue</w:t>
                      </w:r>
                      <w:proofErr w:type="spellEnd"/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前端代码架构；c/</w:t>
                      </w:r>
                      <w:proofErr w:type="spellStart"/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c++</w:t>
                      </w:r>
                      <w:proofErr w:type="spellEnd"/>
                      <w:r w:rsidR="00AA451B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；</w:t>
                      </w:r>
                      <w:proofErr w:type="spellStart"/>
                      <w:r w:rsidR="00AA451B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js</w:t>
                      </w:r>
                      <w:proofErr w:type="spellEnd"/>
                      <w:r w:rsidR="00AA451B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控制台</w:t>
                      </w:r>
                      <w:r w:rsidR="00B304C5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（API爬取）</w:t>
                      </w:r>
                      <w:r w:rsidR="00AA451B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；操作系统修复与电脑组装；</w:t>
                      </w:r>
                    </w:p>
                    <w:p w14:paraId="1AC20D88" w14:textId="38DD441A" w:rsidR="0069132B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团队能力：</w:t>
                      </w:r>
                      <w:r w:rsidR="00C827CC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在不同项目中分别担任队长和队员，当队长能够很好地</w:t>
                      </w:r>
                      <w:r w:rsidR="000732D8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把握项目总方向、给队员们分工、</w:t>
                      </w:r>
                      <w:r w:rsidR="00C827CC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处理团队感情</w:t>
                      </w:r>
                      <w:r w:rsidR="000732D8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、</w:t>
                      </w:r>
                      <w:r w:rsidR="00C827CC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处理出现的不同问题；</w:t>
                      </w:r>
                      <w:r w:rsidR="000732D8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当</w:t>
                      </w:r>
                      <w:r w:rsidR="00C827CC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队员则能够做好分工以及对接</w:t>
                      </w:r>
                      <w:r w:rsidR="00330D45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；</w:t>
                      </w:r>
                    </w:p>
                  </w:txbxContent>
                </v:textbox>
              </v:rect>
            </w:pict>
          </mc:Fallback>
        </mc:AlternateContent>
      </w:r>
      <w:r w:rsidR="00CE288F"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2A153E09" wp14:editId="21007B76">
                <wp:simplePos x="0" y="0"/>
                <wp:positionH relativeFrom="column">
                  <wp:posOffset>-641985</wp:posOffset>
                </wp:positionH>
                <wp:positionV relativeFrom="paragraph">
                  <wp:posOffset>5076825</wp:posOffset>
                </wp:positionV>
                <wp:extent cx="6571615" cy="294640"/>
                <wp:effectExtent l="19050" t="12700" r="635" b="3556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36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37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38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39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EF96672" w14:textId="77777777" w:rsidR="0069132B" w:rsidRDefault="00000000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职业技能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A153E09" id="组合 35" o:spid="_x0000_s1033" style="position:absolute;left:0;text-align:left;margin-left:-50.55pt;margin-top:399.75pt;width:517.45pt;height:23.2pt;z-index:251655168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">
                <v:line id="直接连接符 4" o:spid="_x0000_s1034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" strokecolor="#d8d8d8 [2732]" strokeweight="1.5pt">
                  <v:stroke joinstyle="miter"/>
                </v:line>
                <v:group id="组合 6" o:spid="_x0000_s1035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oundrect id="矩形 17" o:spid="_x0000_s1036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" fillcolor="#607a9d" strokecolor="#f5f6fb" strokeweight="3pt"/>
                  <v:rect id="矩形 27" o:spid="_x0000_s1037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" filled="f" stroked="f" strokeweight="1pt">
                    <v:textbox>
                      <w:txbxContent>
                        <w:p w14:paraId="6EF96672" w14:textId="77777777" w:rsidR="0069132B" w:rsidRDefault="00000000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职业技能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="00CE288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E83847" wp14:editId="104546F5">
                <wp:simplePos x="0" y="0"/>
                <wp:positionH relativeFrom="column">
                  <wp:posOffset>-508000</wp:posOffset>
                </wp:positionH>
                <wp:positionV relativeFrom="paragraph">
                  <wp:posOffset>3818255</wp:posOffset>
                </wp:positionV>
                <wp:extent cx="6435725" cy="1243965"/>
                <wp:effectExtent l="0" t="0" r="0" b="0"/>
                <wp:wrapNone/>
                <wp:docPr id="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35725" cy="1243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339BB3C" w14:textId="77777777" w:rsidR="00D50C39" w:rsidRDefault="00CD65D6" w:rsidP="00D50C39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光谱预测分析项目                       </w:t>
                            </w:r>
                          </w:p>
                          <w:p w14:paraId="35B6699D" w14:textId="60E137A3" w:rsidR="001101CE" w:rsidRDefault="00636697" w:rsidP="0005322A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概括</w:t>
                            </w:r>
                            <w:r w:rsidR="002C0235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： 训练基于PLS和1DCNN的模型，完成通过拉曼光谱预测溶液中多种物质浓度的回归任务</w:t>
                            </w:r>
                            <w:r w:rsidR="0005322A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。</w:t>
                            </w:r>
                          </w:p>
                          <w:p w14:paraId="272102E4" w14:textId="129662D1" w:rsidR="001101CE" w:rsidRDefault="001101CE" w:rsidP="0005322A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内容： </w:t>
                            </w:r>
                            <w:r w:rsidR="008A7F22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开发了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基于</w:t>
                            </w:r>
                            <w:proofErr w:type="spellStart"/>
                            <w:r w:rsidR="0043470C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O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ceandirectSDK</w:t>
                            </w:r>
                            <w:proofErr w:type="spellEnd"/>
                            <w:r w:rsidR="008A7F22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的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接入</w:t>
                            </w:r>
                            <w:r w:rsidR="0043470C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MCP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的光谱仪软件并能够使用AI辅助测量</w:t>
                            </w:r>
                            <w:r w:rsidR="008A7F22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，进行了完整的处理、分类、整理数据成数据集的过程</w:t>
                            </w:r>
                            <w:r w:rsidR="00003CE4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,</w:t>
                            </w:r>
                            <w:r w:rsidR="00033E18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用数据集结合</w:t>
                            </w:r>
                            <w:r w:rsidR="003553F3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S</w:t>
                            </w:r>
                            <w:r w:rsidR="00033E18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cikit-</w:t>
                            </w:r>
                            <w:r w:rsidR="003553F3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L</w:t>
                            </w:r>
                            <w:r w:rsidR="00033E18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earn和</w:t>
                            </w:r>
                            <w:proofErr w:type="spellStart"/>
                            <w:r w:rsidR="003553F3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P</w:t>
                            </w:r>
                            <w:r w:rsidR="00033E18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ytorch</w:t>
                            </w:r>
                            <w:proofErr w:type="spellEnd"/>
                            <w:r w:rsidR="003553F3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库</w:t>
                            </w:r>
                            <w:r w:rsidR="00033E18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进行模型训练和评估</w:t>
                            </w:r>
                          </w:p>
                          <w:p w14:paraId="7F8D6679" w14:textId="0B761344" w:rsidR="001101CE" w:rsidRPr="00501BD0" w:rsidRDefault="0005322A" w:rsidP="0005322A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成果： </w:t>
                            </w:r>
                            <w:r w:rsidR="00601C3C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发表？？？中科院？区论文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E83847" id="Rectangle 3" o:spid="_x0000_s1038" style="position:absolute;left:0;text-align:left;margin-left:-40pt;margin-top:300.65pt;width:506.75pt;height:97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" filled="f" stroked="f">
                <v:textbox style="mso-fit-shape-to-text:t">
                  <w:txbxContent>
                    <w:p w14:paraId="3339BB3C" w14:textId="77777777" w:rsidR="00D50C39" w:rsidRDefault="00CD65D6" w:rsidP="00D50C39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 xml:space="preserve">光谱预测分析项目                       </w:t>
                      </w:r>
                    </w:p>
                    <w:p w14:paraId="35B6699D" w14:textId="60E137A3" w:rsidR="001101CE" w:rsidRDefault="00636697" w:rsidP="0005322A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概括</w:t>
                      </w:r>
                      <w:r w:rsidR="002C0235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： 训练基于PLS和1DCNN的模型，完成通过拉曼光谱预测溶液中多种物质浓度的回归任务</w:t>
                      </w:r>
                      <w:r w:rsidR="0005322A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。</w:t>
                      </w:r>
                    </w:p>
                    <w:p w14:paraId="272102E4" w14:textId="129662D1" w:rsidR="001101CE" w:rsidRDefault="001101CE" w:rsidP="0005322A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内容： </w:t>
                      </w:r>
                      <w:r w:rsidR="008A7F22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开发了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基于</w:t>
                      </w:r>
                      <w:proofErr w:type="spellStart"/>
                      <w:r w:rsidR="0043470C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O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ceandirectSDK</w:t>
                      </w:r>
                      <w:proofErr w:type="spellEnd"/>
                      <w:r w:rsidR="008A7F22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的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接入</w:t>
                      </w:r>
                      <w:r w:rsidR="0043470C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MCP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的光谱仪软件并能够使用AI辅助测量</w:t>
                      </w:r>
                      <w:r w:rsidR="008A7F22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，进行了完整的处理、分类、整理数据成数据集的过程</w:t>
                      </w:r>
                      <w:r w:rsidR="00003CE4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,</w:t>
                      </w:r>
                      <w:r w:rsidR="00033E18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用数据集结合</w:t>
                      </w:r>
                      <w:r w:rsidR="003553F3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S</w:t>
                      </w:r>
                      <w:r w:rsidR="00033E18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cikit-</w:t>
                      </w:r>
                      <w:r w:rsidR="003553F3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L</w:t>
                      </w:r>
                      <w:r w:rsidR="00033E18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earn和</w:t>
                      </w:r>
                      <w:proofErr w:type="spellStart"/>
                      <w:r w:rsidR="003553F3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P</w:t>
                      </w:r>
                      <w:r w:rsidR="00033E18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ytorch</w:t>
                      </w:r>
                      <w:proofErr w:type="spellEnd"/>
                      <w:r w:rsidR="003553F3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库</w:t>
                      </w:r>
                      <w:r w:rsidR="00033E18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进行模型训练和评估</w:t>
                      </w:r>
                    </w:p>
                    <w:p w14:paraId="7F8D6679" w14:textId="0B761344" w:rsidR="001101CE" w:rsidRPr="00501BD0" w:rsidRDefault="0005322A" w:rsidP="0005322A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成果： </w:t>
                      </w:r>
                      <w:r w:rsidR="00601C3C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发表？？？中科院？区论文</w:t>
                      </w:r>
                    </w:p>
                  </w:txbxContent>
                </v:textbox>
              </v:rect>
            </w:pict>
          </mc:Fallback>
        </mc:AlternateContent>
      </w:r>
      <w:r w:rsidR="00CE288F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75FD033" wp14:editId="6D69C4D0">
                <wp:simplePos x="0" y="0"/>
                <wp:positionH relativeFrom="column">
                  <wp:posOffset>-467360</wp:posOffset>
                </wp:positionH>
                <wp:positionV relativeFrom="paragraph">
                  <wp:posOffset>2597785</wp:posOffset>
                </wp:positionV>
                <wp:extent cx="6435725" cy="1701165"/>
                <wp:effectExtent l="0" t="0" r="0" b="0"/>
                <wp:wrapNone/>
                <wp:docPr id="2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35725" cy="1701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1B1A67A" w14:textId="2C181DD8" w:rsidR="0069132B" w:rsidRDefault="002154FF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山东大学学生在线web工作部任职</w:t>
                            </w:r>
                          </w:p>
                          <w:p w14:paraId="774C703B" w14:textId="5D2DF848" w:rsidR="0069132B" w:rsidRDefault="000C0221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小型项目 </w:t>
                            </w:r>
                            <w:r w:rsidR="00C716FF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元宵猜灯谜小游戏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716FF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后端 </w:t>
                            </w:r>
                            <w:proofErr w:type="spellStart"/>
                            <w:r w:rsidR="000D6D08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fastapi,mysql,vue</w:t>
                            </w:r>
                            <w:proofErr w:type="spellEnd"/>
                            <w:r w:rsidR="000D6D08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716FF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2025.02</w:t>
                            </w:r>
                            <w:r w:rsidR="00CC7132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 大二寒假</w:t>
                            </w:r>
                          </w:p>
                          <w:p w14:paraId="4A7A8670" w14:textId="03E9904D" w:rsidR="0069132B" w:rsidRDefault="000C0221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大型项目 学生在线-UNIX系统 后端活动提交审批确认与人员沟通需求的全部实现 </w:t>
                            </w:r>
                            <w:proofErr w:type="spellStart"/>
                            <w:r w:rsidR="000D6D08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fastapi,mysql,vue</w:t>
                            </w:r>
                            <w:proofErr w:type="spellEnd"/>
                            <w:r w:rsidR="000D6D08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2025.05</w:t>
                            </w:r>
                          </w:p>
                          <w:p w14:paraId="4365A479" w14:textId="5B67C0E4" w:rsidR="0069132B" w:rsidRPr="000C0221" w:rsidRDefault="000C0221" w:rsidP="000C0221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小型项目 ？？？ 带新生，</w:t>
                            </w:r>
                            <w:r w:rsidR="008F3C69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策划+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后端+服务器部署+运维+测试 2026</w:t>
                            </w:r>
                            <w:r w:rsidR="000D6D08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.0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5FD033" id="_x0000_s1039" style="position:absolute;left:0;text-align:left;margin-left:-36.8pt;margin-top:204.55pt;width:506.75pt;height:133.9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" filled="f" stroked="f">
                <v:textbox style="mso-fit-shape-to-text:t">
                  <w:txbxContent>
                    <w:p w14:paraId="61B1A67A" w14:textId="2C181DD8" w:rsidR="0069132B" w:rsidRDefault="002154FF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山东大学学生在线web工作部任职</w:t>
                      </w:r>
                    </w:p>
                    <w:p w14:paraId="774C703B" w14:textId="5D2DF848" w:rsidR="0069132B" w:rsidRDefault="000C0221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小型项目 </w:t>
                      </w:r>
                      <w:r w:rsidR="00C716FF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元宵猜灯谜小游戏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="00C716FF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后端 </w:t>
                      </w:r>
                      <w:proofErr w:type="spellStart"/>
                      <w:r w:rsidR="000D6D08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fastapi,mysql,vue</w:t>
                      </w:r>
                      <w:proofErr w:type="spellEnd"/>
                      <w:r w:rsidR="000D6D08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="00C716FF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2025.02</w:t>
                      </w:r>
                      <w:r w:rsidR="00CC7132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 大二寒假</w:t>
                      </w:r>
                    </w:p>
                    <w:p w14:paraId="4A7A8670" w14:textId="03E9904D" w:rsidR="0069132B" w:rsidRDefault="000C0221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大型项目 学生在线-UNIX系统 后端活动提交审批确认与人员沟通需求的全部实现 </w:t>
                      </w:r>
                      <w:proofErr w:type="spellStart"/>
                      <w:r w:rsidR="000D6D08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fastapi,mysql,vue</w:t>
                      </w:r>
                      <w:proofErr w:type="spellEnd"/>
                      <w:r w:rsidR="000D6D08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2025.05</w:t>
                      </w:r>
                    </w:p>
                    <w:p w14:paraId="4365A479" w14:textId="5B67C0E4" w:rsidR="0069132B" w:rsidRPr="000C0221" w:rsidRDefault="000C0221" w:rsidP="000C0221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小型项目 ？？？ 带新生，</w:t>
                      </w:r>
                      <w:r w:rsidR="008F3C69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策划+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后端+服务器部署+运维+测试 2026</w:t>
                      </w:r>
                      <w:r w:rsidR="000D6D08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.0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CE288F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C42C76C" wp14:editId="14BA8E5E">
                <wp:simplePos x="0" y="0"/>
                <wp:positionH relativeFrom="column">
                  <wp:posOffset>-641985</wp:posOffset>
                </wp:positionH>
                <wp:positionV relativeFrom="paragraph">
                  <wp:posOffset>2292985</wp:posOffset>
                </wp:positionV>
                <wp:extent cx="6571615" cy="294640"/>
                <wp:effectExtent l="19050" t="12700" r="635" b="3556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16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17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26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28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8990030" w14:textId="21E65F06" w:rsidR="0069132B" w:rsidRDefault="000B6A9C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项目经历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C42C76C" id="组合 12" o:spid="_x0000_s1040" style="position:absolute;left:0;text-align:left;margin-left:-50.55pt;margin-top:180.55pt;width:517.45pt;height:23.2pt;z-index:251659264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">
                <v:line id="直接连接符 4" o:spid="_x0000_s1041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" strokecolor="#d8d8d8 [2732]" strokeweight="1.5pt">
                  <v:stroke joinstyle="miter"/>
                </v:line>
                <v:group id="组合 6" o:spid="_x0000_s1042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roundrect id="矩形 17" o:spid="_x0000_s1043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" fillcolor="#607a9d" strokecolor="#f5f6fb" strokeweight="3pt"/>
                  <v:rect id="矩形 27" o:spid="_x0000_s1044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" filled="f" stroked="f" strokeweight="1pt">
                    <v:textbox>
                      <w:txbxContent>
                        <w:p w14:paraId="48990030" w14:textId="21E65F06" w:rsidR="0069132B" w:rsidRDefault="000B6A9C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项目经历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="00CE288F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72ACAEC" wp14:editId="6385234B">
                <wp:simplePos x="0" y="0"/>
                <wp:positionH relativeFrom="column">
                  <wp:posOffset>-487680</wp:posOffset>
                </wp:positionH>
                <wp:positionV relativeFrom="paragraph">
                  <wp:posOffset>1958340</wp:posOffset>
                </wp:positionV>
                <wp:extent cx="6435725" cy="342900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5725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AA3F820" w14:textId="2A065663" w:rsidR="003025BE" w:rsidRPr="00CE288F" w:rsidRDefault="004170F6" w:rsidP="00CE288F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607A9D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物理学                        山东大学（本科）                          2023.09至今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2ACAEC" id="矩形 18" o:spid="_x0000_s1045" style="position:absolute;left:0;text-align:left;margin-left:-38.4pt;margin-top:154.2pt;width:506.75pt;height:27pt;z-index: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" filled="f" stroked="f">
                <v:textbox>
                  <w:txbxContent>
                    <w:p w14:paraId="6AA3F820" w14:textId="2A065663" w:rsidR="003025BE" w:rsidRPr="00CE288F" w:rsidRDefault="004170F6" w:rsidP="00CE288F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607A9D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物理学                        山东大学（本科）                          2023.09至今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0B6A9C"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62924340" wp14:editId="605FCF7B">
                <wp:simplePos x="0" y="0"/>
                <wp:positionH relativeFrom="column">
                  <wp:posOffset>-641985</wp:posOffset>
                </wp:positionH>
                <wp:positionV relativeFrom="paragraph">
                  <wp:posOffset>1646555</wp:posOffset>
                </wp:positionV>
                <wp:extent cx="6571615" cy="294640"/>
                <wp:effectExtent l="19050" t="12700" r="635" b="3556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4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6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2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27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20E7A12" w14:textId="77777777" w:rsidR="0069132B" w:rsidRDefault="00000000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2924340" id="组合 11" o:spid="_x0000_s1046" style="position:absolute;left:0;text-align:left;margin-left:-50.55pt;margin-top:129.65pt;width:517.45pt;height:23.2pt;z-index:251653120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">
                <v:line id="直接连接符 4" o:spid="_x0000_s1047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" strokecolor="#d8d8d8 [2732]" strokeweight="1.5pt">
                  <v:stroke joinstyle="miter"/>
                </v:line>
                <v:group id="组合 6" o:spid="_x0000_s1048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oundrect id="矩形 17" o:spid="_x0000_s1049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" fillcolor="#607a9d" strokecolor="#f5f6fb" strokeweight="3pt"/>
                  <v:rect id="矩形 27" o:spid="_x0000_s1050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" filled="f" stroked="f" strokeweight="1pt">
                    <v:textbox>
                      <w:txbxContent>
                        <w:p w14:paraId="620E7A12" w14:textId="77777777" w:rsidR="0069132B" w:rsidRDefault="00000000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教育背景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="000B5E2D">
        <w:rPr>
          <w:noProof/>
        </w:rPr>
        <mc:AlternateContent>
          <mc:Choice Requires="wps">
            <w:drawing>
              <wp:anchor distT="45720" distB="45720" distL="114300" distR="114300" simplePos="0" relativeHeight="251751936" behindDoc="0" locked="0" layoutInCell="1" allowOverlap="1" wp14:anchorId="17138215" wp14:editId="253007CF">
                <wp:simplePos x="0" y="0"/>
                <wp:positionH relativeFrom="column">
                  <wp:posOffset>4617720</wp:posOffset>
                </wp:positionH>
                <wp:positionV relativeFrom="paragraph">
                  <wp:posOffset>381000</wp:posOffset>
                </wp:positionV>
                <wp:extent cx="1043940" cy="1203960"/>
                <wp:effectExtent l="0" t="0" r="22860" b="1524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3940" cy="12039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2A6532" w14:textId="6A5A94E1" w:rsidR="007141BC" w:rsidRDefault="007141B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00E6DEE" wp14:editId="1EA9E8FD">
                                  <wp:extent cx="807720" cy="1102734"/>
                                  <wp:effectExtent l="0" t="0" r="0" b="2540"/>
                                  <wp:docPr id="294652094" name="图片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22131" cy="112240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13821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51" type="#_x0000_t202" style="position:absolute;left:0;text-align:left;margin-left:363.6pt;margin-top:30pt;width:82.2pt;height:94.8pt;z-index:251751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" filled="f">
                <v:textbox>
                  <w:txbxContent>
                    <w:p w14:paraId="382A6532" w14:textId="6A5A94E1" w:rsidR="007141BC" w:rsidRDefault="007141BC">
                      <w:r>
                        <w:rPr>
                          <w:noProof/>
                        </w:rPr>
                        <w:drawing>
                          <wp:inline distT="0" distB="0" distL="0" distR="0" wp14:anchorId="300E6DEE" wp14:editId="1EA9E8FD">
                            <wp:extent cx="807720" cy="1102734"/>
                            <wp:effectExtent l="0" t="0" r="0" b="2540"/>
                            <wp:docPr id="294652094" name="图片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22131" cy="112240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B5E2D">
        <w:rPr>
          <w:noProof/>
        </w:rPr>
        <mc:AlternateContent>
          <mc:Choice Requires="wps">
            <w:drawing>
              <wp:anchor distT="0" distB="0" distL="114300" distR="114300" simplePos="0" relativeHeight="251595264" behindDoc="0" locked="0" layoutInCell="1" allowOverlap="1" wp14:anchorId="287E4781" wp14:editId="0B6B2DF4">
                <wp:simplePos x="0" y="0"/>
                <wp:positionH relativeFrom="column">
                  <wp:posOffset>-2087880</wp:posOffset>
                </wp:positionH>
                <wp:positionV relativeFrom="paragraph">
                  <wp:posOffset>-777240</wp:posOffset>
                </wp:positionV>
                <wp:extent cx="5657215" cy="777240"/>
                <wp:effectExtent l="0" t="0" r="635" b="3810"/>
                <wp:wrapNone/>
                <wp:docPr id="3" name="圆角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7215" cy="77724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607A9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036C5D" id="圆角矩形 3" o:spid="_x0000_s1026" style="position:absolute;margin-left:-164.4pt;margin-top:-61.2pt;width:445.45pt;height:61.2pt;z-index:251595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" fillcolor="#607a9d" stroked="f" strokeweight="1pt">
                <v:stroke joinstyle="miter"/>
              </v:roundrect>
            </w:pict>
          </mc:Fallback>
        </mc:AlternateContent>
      </w:r>
      <w:r w:rsidR="000B5E2D">
        <w:rPr>
          <w:noProof/>
        </w:rPr>
        <mc:AlternateContent>
          <mc:Choice Requires="wps">
            <w:drawing>
              <wp:anchor distT="0" distB="0" distL="114300" distR="114300" simplePos="0" relativeHeight="251832832" behindDoc="0" locked="0" layoutInCell="1" allowOverlap="1" wp14:anchorId="66679801" wp14:editId="587572CD">
                <wp:simplePos x="0" y="0"/>
                <wp:positionH relativeFrom="column">
                  <wp:posOffset>1122045</wp:posOffset>
                </wp:positionH>
                <wp:positionV relativeFrom="paragraph">
                  <wp:posOffset>-598805</wp:posOffset>
                </wp:positionV>
                <wp:extent cx="0" cy="360045"/>
                <wp:effectExtent l="4445" t="0" r="14605" b="1905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E995A9" id="直接连接符 15" o:spid="_x0000_s1026" style="position:absolute;z-index:25183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35pt,-47.15pt" to="88.35pt,-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" strokecolor="#d8d8d8 [2732]"/>
            </w:pict>
          </mc:Fallback>
        </mc:AlternateContent>
      </w:r>
      <w:r w:rsidR="000B5E2D">
        <w:rPr>
          <w:noProof/>
        </w:rPr>
        <mc:AlternateContent>
          <mc:Choice Requires="wpg">
            <w:drawing>
              <wp:anchor distT="0" distB="0" distL="114300" distR="114300" simplePos="0" relativeHeight="251713024" behindDoc="0" locked="0" layoutInCell="1" allowOverlap="1" wp14:anchorId="655D9048" wp14:editId="68BC91BE">
                <wp:simplePos x="0" y="0"/>
                <wp:positionH relativeFrom="column">
                  <wp:posOffset>-621030</wp:posOffset>
                </wp:positionH>
                <wp:positionV relativeFrom="paragraph">
                  <wp:posOffset>-705485</wp:posOffset>
                </wp:positionV>
                <wp:extent cx="3307080" cy="570865"/>
                <wp:effectExtent l="0" t="0" r="0" b="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7080" cy="570865"/>
                          <a:chOff x="5376" y="886"/>
                          <a:chExt cx="5208" cy="899"/>
                        </a:xfrm>
                      </wpg:grpSpPr>
                      <wps:wsp>
                        <wps:cNvPr id="1" name="矩形 4"/>
                        <wps:cNvSpPr/>
                        <wps:spPr>
                          <a:xfrm>
                            <a:off x="5376" y="1005"/>
                            <a:ext cx="2894" cy="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3755C7E0" w14:textId="57FCF481" w:rsidR="0069132B" w:rsidRDefault="000B5E2D">
                              <w:pPr>
                                <w:pStyle w:val="a9"/>
                                <w:spacing w:before="0" w:beforeAutospacing="0" w:after="0" w:afterAutospacing="0" w:line="576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FFFFFF"/>
                                  <w:spacing w:val="60"/>
                                  <w:sz w:val="52"/>
                                  <w:szCs w:val="52"/>
                                </w:rPr>
                                <w:t>个人简历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/>
                                  <w:sz w:val="22"/>
                                  <w:szCs w:val="22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vert="horz" wrap="square" anchor="t" upright="1">
                          <a:noAutofit/>
                        </wps:bodyPr>
                      </wps:wsp>
                      <wpg:grpSp>
                        <wpg:cNvPr id="13" name="组合 13"/>
                        <wpg:cNvGrpSpPr/>
                        <wpg:grpSpPr>
                          <a:xfrm>
                            <a:off x="8092" y="886"/>
                            <a:ext cx="2492" cy="808"/>
                            <a:chOff x="10592" y="886"/>
                            <a:chExt cx="2492" cy="808"/>
                          </a:xfrm>
                        </wpg:grpSpPr>
                        <wps:wsp>
                          <wps:cNvPr id="66" name="文本框 66"/>
                          <wps:cNvSpPr txBox="1"/>
                          <wps:spPr>
                            <a:xfrm>
                              <a:off x="10592" y="886"/>
                              <a:ext cx="2493" cy="60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EB9266A" w14:textId="0F767B66" w:rsidR="0069132B" w:rsidRPr="00581258" w:rsidRDefault="00581258">
                                <w:pPr>
                                  <w:rPr>
                                    <w:rFonts w:ascii="微软雅黑" w:eastAsiaTheme="minorEastAsia" w:hAnsi="微软雅黑" w:cs="微软雅黑" w:hint="eastAsia"/>
                                    <w:b/>
                                    <w:bCs/>
                                    <w:color w:val="FFFFFF" w:themeColor="background1"/>
                                    <w:sz w:val="15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Kozuka Gothic Pr6N B" w:eastAsiaTheme="minorEastAsia" w:hAnsi="Kozuka Gothic Pr6N B" w:cs="Kozuka Gothic Pr6N B" w:hint="eastAsia"/>
                                    <w:b/>
                                    <w:bCs/>
                                    <w:color w:val="FFFFFF" w:themeColor="background1"/>
                                    <w:sz w:val="22"/>
                                    <w:szCs w:val="24"/>
                                  </w:rPr>
                                  <w:t xml:space="preserve">Just DO </w:t>
                                </w:r>
                                <w:proofErr w:type="gramStart"/>
                                <w:r>
                                  <w:rPr>
                                    <w:rFonts w:ascii="Kozuka Gothic Pr6N B" w:eastAsiaTheme="minorEastAsia" w:hAnsi="Kozuka Gothic Pr6N B" w:cs="Kozuka Gothic Pr6N B" w:hint="eastAsia"/>
                                    <w:b/>
                                    <w:bCs/>
                                    <w:color w:val="FFFFFF" w:themeColor="background1"/>
                                    <w:sz w:val="22"/>
                                    <w:szCs w:val="24"/>
                                  </w:rPr>
                                  <w:t>IT !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0" name="文本框 10"/>
                          <wps:cNvSpPr txBox="1"/>
                          <wps:spPr>
                            <a:xfrm>
                              <a:off x="10596" y="1316"/>
                              <a:ext cx="1800" cy="37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CFD0DC5" w14:textId="2925384C" w:rsidR="0069132B" w:rsidRDefault="00581258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color w:val="FFFFFF" w:themeColor="background1"/>
                                    <w:sz w:val="15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FFFFFF" w:themeColor="background1"/>
                                    <w:sz w:val="15"/>
                                    <w:szCs w:val="16"/>
                                  </w:rPr>
                                  <w:t>做永远比想要好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55D9048" id="组合 14" o:spid="_x0000_s1052" style="position:absolute;left:0;text-align:left;margin-left:-48.9pt;margin-top:-55.55pt;width:260.4pt;height:44.95pt;z-index:251713024" coordorigin="5376,886" coordsize="5208,8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">
                <v:rect id="矩形 4" o:spid="_x0000_s1053" style="position:absolute;left:5376;top:1005;width:2894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" filled="f" stroked="f">
                  <v:textbox>
                    <w:txbxContent>
                      <w:p w14:paraId="3755C7E0" w14:textId="57FCF481" w:rsidR="0069132B" w:rsidRDefault="000B5E2D">
                        <w:pPr>
                          <w:pStyle w:val="a9"/>
                          <w:spacing w:before="0" w:beforeAutospacing="0" w:after="0" w:afterAutospacing="0" w:line="576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FFFFFF"/>
                            <w:spacing w:val="60"/>
                            <w:sz w:val="52"/>
                            <w:szCs w:val="52"/>
                          </w:rPr>
                          <w:t>个人简历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/>
                            <w:sz w:val="22"/>
                            <w:szCs w:val="22"/>
                          </w:rPr>
                          <w:t xml:space="preserve">    </w:t>
                        </w:r>
                      </w:p>
                    </w:txbxContent>
                  </v:textbox>
                </v:rect>
                <v:group id="组合 13" o:spid="_x0000_s1054" style="position:absolute;left:8092;top:886;width:2492;height:808" coordorigin="10592,886" coordsize="2492,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shape id="文本框 66" o:spid="_x0000_s1055" type="#_x0000_t202" style="position:absolute;left:10592;top:886;width:2493;height: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" filled="f" stroked="f" strokeweight=".5pt">
                    <v:textbox>
                      <w:txbxContent>
                        <w:p w14:paraId="1EB9266A" w14:textId="0F767B66" w:rsidR="0069132B" w:rsidRPr="00581258" w:rsidRDefault="00581258">
                          <w:pPr>
                            <w:rPr>
                              <w:rFonts w:ascii="微软雅黑" w:eastAsiaTheme="minorEastAsia" w:hAnsi="微软雅黑" w:cs="微软雅黑" w:hint="eastAsia"/>
                              <w:b/>
                              <w:bCs/>
                              <w:color w:val="FFFFFF" w:themeColor="background1"/>
                              <w:sz w:val="15"/>
                              <w:szCs w:val="16"/>
                            </w:rPr>
                          </w:pPr>
                          <w:r>
                            <w:rPr>
                              <w:rFonts w:ascii="Kozuka Gothic Pr6N B" w:eastAsiaTheme="minorEastAsia" w:hAnsi="Kozuka Gothic Pr6N B" w:cs="Kozuka Gothic Pr6N B" w:hint="eastAsia"/>
                              <w:b/>
                              <w:bCs/>
                              <w:color w:val="FFFFFF" w:themeColor="background1"/>
                              <w:sz w:val="22"/>
                              <w:szCs w:val="24"/>
                            </w:rPr>
                            <w:t xml:space="preserve">Just DO </w:t>
                          </w:r>
                          <w:proofErr w:type="gramStart"/>
                          <w:r>
                            <w:rPr>
                              <w:rFonts w:ascii="Kozuka Gothic Pr6N B" w:eastAsiaTheme="minorEastAsia" w:hAnsi="Kozuka Gothic Pr6N B" w:cs="Kozuka Gothic Pr6N B" w:hint="eastAsia"/>
                              <w:b/>
                              <w:bCs/>
                              <w:color w:val="FFFFFF" w:themeColor="background1"/>
                              <w:sz w:val="22"/>
                              <w:szCs w:val="24"/>
                            </w:rPr>
                            <w:t>IT !</w:t>
                          </w:r>
                          <w:proofErr w:type="gramEnd"/>
                        </w:p>
                      </w:txbxContent>
                    </v:textbox>
                  </v:shape>
                  <v:shape id="文本框 10" o:spid="_x0000_s1056" type="#_x0000_t202" style="position:absolute;left:10596;top:1316;width:1800;height: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xqP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" filled="f" stroked="f" strokeweight=".5pt">
                    <v:textbox>
                      <w:txbxContent>
                        <w:p w14:paraId="5CFD0DC5" w14:textId="2925384C" w:rsidR="0069132B" w:rsidRDefault="00581258">
                          <w:pP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5"/>
                              <w:szCs w:val="16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5"/>
                              <w:szCs w:val="16"/>
                            </w:rPr>
                            <w:t>做永远比想要好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0B5E2D"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7B645C58" wp14:editId="7703D2D8">
                <wp:simplePos x="0" y="0"/>
                <wp:positionH relativeFrom="column">
                  <wp:posOffset>2057400</wp:posOffset>
                </wp:positionH>
                <wp:positionV relativeFrom="paragraph">
                  <wp:posOffset>548640</wp:posOffset>
                </wp:positionV>
                <wp:extent cx="2278380" cy="990600"/>
                <wp:effectExtent l="0" t="0" r="0" b="0"/>
                <wp:wrapNone/>
                <wp:docPr id="6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78380" cy="990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0CE1A52" w14:textId="75FD7A30" w:rsidR="0069132B" w:rsidRDefault="00000000" w:rsidP="000B5E2D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手机：  15</w:t>
                            </w:r>
                            <w:r w:rsidR="002A6543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610118031</w:t>
                            </w:r>
                          </w:p>
                          <w:p w14:paraId="5A333013" w14:textId="755177D1" w:rsidR="0069132B" w:rsidRDefault="00000000" w:rsidP="000B5E2D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邮箱：  </w:t>
                            </w:r>
                            <w:hyperlink r:id="rId9" w:history="1">
                              <w:r w:rsidR="000C41A7" w:rsidRPr="00924012">
                                <w:rPr>
                                  <w:rStyle w:val="aa"/>
                                  <w:rFonts w:ascii="微软雅黑" w:eastAsia="微软雅黑" w:hAnsi="微软雅黑" w:cs="Times New Roman" w:hint="eastAsia"/>
                                  <w:kern w:val="24"/>
                                  <w:sz w:val="20"/>
                                  <w:szCs w:val="20"/>
                                </w:rPr>
                                <w:t>1711561379@qq.com</w:t>
                              </w:r>
                            </w:hyperlink>
                          </w:p>
                          <w:p w14:paraId="70ADC0D9" w14:textId="67EE237E" w:rsidR="000C41A7" w:rsidRDefault="000C41A7" w:rsidP="000B5E2D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Github</w:t>
                            </w:r>
                            <w:proofErr w:type="spellEnd"/>
                            <w:r w:rsidR="00093008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yongxin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-yang</w:t>
                            </w:r>
                          </w:p>
                          <w:p w14:paraId="78C81E64" w14:textId="10016224" w:rsidR="0069132B" w:rsidRDefault="00000000" w:rsidP="000B5E2D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地址：  </w:t>
                            </w:r>
                            <w:r w:rsidR="000B5E2D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山东省济南市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645C58" id="_x0000_s1057" style="position:absolute;left:0;text-align:left;margin-left:162pt;margin-top:43.2pt;width:179.4pt;height:78pt;z-index:251682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" filled="f" stroked="f">
                <v:textbox>
                  <w:txbxContent>
                    <w:p w14:paraId="00CE1A52" w14:textId="75FD7A30" w:rsidR="0069132B" w:rsidRDefault="00000000" w:rsidP="000B5E2D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手机：  15</w:t>
                      </w:r>
                      <w:r w:rsidR="002A6543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610118031</w:t>
                      </w:r>
                    </w:p>
                    <w:p w14:paraId="5A333013" w14:textId="755177D1" w:rsidR="0069132B" w:rsidRDefault="00000000" w:rsidP="000B5E2D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邮箱：  </w:t>
                      </w:r>
                      <w:hyperlink r:id="rId10" w:history="1">
                        <w:r w:rsidR="000C41A7" w:rsidRPr="00924012">
                          <w:rPr>
                            <w:rStyle w:val="aa"/>
                            <w:rFonts w:ascii="微软雅黑" w:eastAsia="微软雅黑" w:hAnsi="微软雅黑" w:cs="Times New Roman" w:hint="eastAsia"/>
                            <w:kern w:val="24"/>
                            <w:sz w:val="20"/>
                            <w:szCs w:val="20"/>
                          </w:rPr>
                          <w:t>1711561379@qq.com</w:t>
                        </w:r>
                      </w:hyperlink>
                    </w:p>
                    <w:p w14:paraId="70ADC0D9" w14:textId="67EE237E" w:rsidR="000C41A7" w:rsidRDefault="000C41A7" w:rsidP="000B5E2D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Github</w:t>
                      </w:r>
                      <w:proofErr w:type="spellEnd"/>
                      <w:r w:rsidR="00093008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:</w:t>
                      </w:r>
                      <w:proofErr w:type="gramEnd"/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yongxin</w:t>
                      </w:r>
                      <w:proofErr w:type="spellEnd"/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-yang</w:t>
                      </w:r>
                    </w:p>
                    <w:p w14:paraId="78C81E64" w14:textId="10016224" w:rsidR="0069132B" w:rsidRDefault="00000000" w:rsidP="000B5E2D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地址：  </w:t>
                      </w:r>
                      <w:r w:rsidR="000B5E2D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山东省济南市</w:t>
                      </w:r>
                    </w:p>
                  </w:txbxContent>
                </v:textbox>
              </v:rect>
            </w:pict>
          </mc:Fallback>
        </mc:AlternateContent>
      </w:r>
      <w:r w:rsidR="000B5E2D">
        <w:rPr>
          <w:noProof/>
        </w:rPr>
        <mc:AlternateContent>
          <mc:Choice Requires="wps">
            <w:drawing>
              <wp:anchor distT="0" distB="0" distL="114300" distR="114300" simplePos="0" relativeHeight="251565568" behindDoc="0" locked="0" layoutInCell="1" allowOverlap="1" wp14:anchorId="533CE527" wp14:editId="71B97B1F">
                <wp:simplePos x="0" y="0"/>
                <wp:positionH relativeFrom="column">
                  <wp:posOffset>-419100</wp:posOffset>
                </wp:positionH>
                <wp:positionV relativeFrom="paragraph">
                  <wp:posOffset>502921</wp:posOffset>
                </wp:positionV>
                <wp:extent cx="2244725" cy="1028700"/>
                <wp:effectExtent l="0" t="0" r="0" b="0"/>
                <wp:wrapNone/>
                <wp:docPr id="2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44725" cy="1028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802526A" w14:textId="7AAECCE0" w:rsidR="0069132B" w:rsidRDefault="00000000" w:rsidP="000B5E2D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姓    名：  </w:t>
                            </w:r>
                            <w:r w:rsidR="00581258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杨皓开</w:t>
                            </w:r>
                          </w:p>
                          <w:p w14:paraId="1C207E55" w14:textId="7B17B7E3" w:rsidR="0069132B" w:rsidRDefault="00000000" w:rsidP="000B5E2D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年    龄：  2</w:t>
                            </w:r>
                            <w:r w:rsidR="007141BC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  <w:p w14:paraId="259B43D8" w14:textId="4323374E" w:rsidR="0069132B" w:rsidRDefault="00000000" w:rsidP="000B5E2D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学    历：  </w:t>
                            </w:r>
                            <w:r w:rsidR="007141BC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本科在读</w:t>
                            </w:r>
                          </w:p>
                          <w:p w14:paraId="50867B73" w14:textId="2E42F625" w:rsidR="0069132B" w:rsidRDefault="00000000" w:rsidP="000B5E2D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求职意向：  </w:t>
                            </w:r>
                            <w:r w:rsidR="002A6543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AI大模型训练师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3CE527" id="_x0000_s1058" style="position:absolute;left:0;text-align:left;margin-left:-33pt;margin-top:39.6pt;width:176.75pt;height:81pt;z-index:251565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" filled="f" stroked="f">
                <v:textbox>
                  <w:txbxContent>
                    <w:p w14:paraId="4802526A" w14:textId="7AAECCE0" w:rsidR="0069132B" w:rsidRDefault="00000000" w:rsidP="000B5E2D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姓    名：  </w:t>
                      </w:r>
                      <w:r w:rsidR="00581258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杨皓开</w:t>
                      </w:r>
                    </w:p>
                    <w:p w14:paraId="1C207E55" w14:textId="7B17B7E3" w:rsidR="0069132B" w:rsidRDefault="00000000" w:rsidP="000B5E2D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年    龄：  2</w:t>
                      </w:r>
                      <w:r w:rsidR="007141BC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0</w:t>
                      </w:r>
                    </w:p>
                    <w:p w14:paraId="259B43D8" w14:textId="4323374E" w:rsidR="0069132B" w:rsidRDefault="00000000" w:rsidP="000B5E2D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学    历：  </w:t>
                      </w:r>
                      <w:r w:rsidR="007141BC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本科在读</w:t>
                      </w:r>
                    </w:p>
                    <w:p w14:paraId="50867B73" w14:textId="2E42F625" w:rsidR="0069132B" w:rsidRDefault="00000000" w:rsidP="000B5E2D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求职意向：  </w:t>
                      </w:r>
                      <w:r w:rsidR="002A6543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AI大模型训练师</w:t>
                      </w:r>
                    </w:p>
                  </w:txbxContent>
                </v:textbox>
              </v:rect>
            </w:pict>
          </mc:Fallback>
        </mc:AlternateContent>
      </w:r>
      <w:r w:rsidR="000B5E2D">
        <w:rPr>
          <w:noProof/>
        </w:rPr>
        <mc:AlternateContent>
          <mc:Choice Requires="wpg">
            <w:drawing>
              <wp:anchor distT="0" distB="0" distL="114300" distR="114300" simplePos="0" relativeHeight="251631104" behindDoc="0" locked="0" layoutInCell="1" allowOverlap="1" wp14:anchorId="757789D5" wp14:editId="29CEA104">
                <wp:simplePos x="0" y="0"/>
                <wp:positionH relativeFrom="column">
                  <wp:posOffset>-695325</wp:posOffset>
                </wp:positionH>
                <wp:positionV relativeFrom="paragraph">
                  <wp:posOffset>231775</wp:posOffset>
                </wp:positionV>
                <wp:extent cx="6571615" cy="294640"/>
                <wp:effectExtent l="19050" t="12700" r="635" b="3556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5"/>
                        </a:xfrm>
                      </wpg:grpSpPr>
                      <wps:wsp>
                        <wps:cNvPr id="58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59" name="组合 6"/>
                        <wpg:cNvGrpSpPr/>
                        <wpg:grpSpPr>
                          <a:xfrm>
                            <a:off x="1000" y="3618"/>
                            <a:ext cx="1967" cy="465"/>
                            <a:chOff x="1000" y="3618"/>
                            <a:chExt cx="1967" cy="465"/>
                          </a:xfrm>
                        </wpg:grpSpPr>
                        <wps:wsp>
                          <wps:cNvPr id="60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61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126C1C66" w14:textId="77777777" w:rsidR="0069132B" w:rsidRDefault="00000000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基本信息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57789D5" id="组合 57" o:spid="_x0000_s1059" style="position:absolute;left:0;text-align:left;margin-left:-54.75pt;margin-top:18.25pt;width:517.45pt;height:23.2pt;z-index:251631104" coordorigin="1000,3618" coordsize="10349,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">
                <v:line id="直接连接符 4" o:spid="_x0000_s1060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" strokecolor="#d8d8d8 [2732]" strokeweight="1.5pt">
                  <v:stroke joinstyle="miter"/>
                </v:line>
                <v:group id="组合 6" o:spid="_x0000_s1061" style="position:absolute;left:1000;top:3618;width:1967;height:465" coordorigin="1000,3618" coordsize="1967,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v:roundrect id="矩形 17" o:spid="_x0000_s1062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" fillcolor="#607a9d" strokecolor="#f5f6fb" strokeweight="3pt"/>
                  <v:rect id="矩形 27" o:spid="_x0000_s1063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" filled="f" stroked="f" strokeweight="1pt">
                    <v:textbox>
                      <w:txbxContent>
                        <w:p w14:paraId="126C1C66" w14:textId="77777777" w:rsidR="0069132B" w:rsidRDefault="00000000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基本信息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="007141BC">
        <w:rPr>
          <w:noProof/>
        </w:rPr>
        <mc:AlternateContent>
          <mc:Choice Requires="wps">
            <w:drawing>
              <wp:anchor distT="0" distB="0" distL="114300" distR="114300" simplePos="0" relativeHeight="251323904" behindDoc="1" locked="0" layoutInCell="1" allowOverlap="1" wp14:anchorId="0FAA24D6" wp14:editId="4B2A0673">
                <wp:simplePos x="0" y="0"/>
                <wp:positionH relativeFrom="column">
                  <wp:posOffset>-1144270</wp:posOffset>
                </wp:positionH>
                <wp:positionV relativeFrom="paragraph">
                  <wp:posOffset>-688975</wp:posOffset>
                </wp:positionV>
                <wp:extent cx="7722870" cy="10735945"/>
                <wp:effectExtent l="0" t="0" r="11430" b="825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22870" cy="10735945"/>
                        </a:xfrm>
                        <a:prstGeom prst="rect">
                          <a:avLst/>
                        </a:prstGeom>
                        <a:solidFill>
                          <a:srgbClr val="F5F6F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14E557" id="矩形 7" o:spid="_x0000_s1026" style="position:absolute;margin-left:-90.1pt;margin-top:-54.25pt;width:608.1pt;height:845.35pt;z-index:-25199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" fillcolor="#f5f6fb" stroked="f" strokeweight="2pt"/>
            </w:pict>
          </mc:Fallback>
        </mc:AlternateContent>
      </w:r>
      <w:r w:rsidR="005470D8">
        <w:rPr>
          <w:noProof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36499919" wp14:editId="73B54028">
                <wp:simplePos x="0" y="0"/>
                <wp:positionH relativeFrom="column">
                  <wp:posOffset>-505460</wp:posOffset>
                </wp:positionH>
                <wp:positionV relativeFrom="paragraph">
                  <wp:posOffset>64135</wp:posOffset>
                </wp:positionV>
                <wp:extent cx="0" cy="9251950"/>
                <wp:effectExtent l="9525" t="0" r="9525" b="635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2519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3917AB" id="直接连接符 33" o:spid="_x0000_s1026" style="position:absolute;z-index:-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9.8pt,5.05pt" to="-39.8pt,7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" strokecolor="#d8d8d8 [2732]" strokeweight="1.5pt">
                <v:stroke joinstyle="miter"/>
              </v:line>
            </w:pict>
          </mc:Fallback>
        </mc:AlternateContent>
      </w:r>
      <w:r w:rsidR="00A63F71">
        <w:rPr>
          <w:rFonts w:hint="eastAsia"/>
        </w:rPr>
        <w:t>vi</w:t>
      </w:r>
      <w:r w:rsidR="005470D8">
        <w:rPr>
          <w:rFonts w:hint="eastAsia"/>
        </w:rPr>
        <w:t xml:space="preserve">  </w:t>
      </w:r>
    </w:p>
    <w:sectPr w:rsidR="0069132B"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8126E" w14:textId="77777777" w:rsidR="001E7DA6" w:rsidRDefault="001E7DA6" w:rsidP="007141BC">
      <w:r>
        <w:separator/>
      </w:r>
    </w:p>
  </w:endnote>
  <w:endnote w:type="continuationSeparator" w:id="0">
    <w:p w14:paraId="67FD428A" w14:textId="77777777" w:rsidR="001E7DA6" w:rsidRDefault="001E7DA6" w:rsidP="007141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Kozuka Gothic Pr6N B">
    <w:altName w:val="Yu Gothic UI Semibold"/>
    <w:charset w:val="80"/>
    <w:family w:val="auto"/>
    <w:pitch w:val="default"/>
    <w:sig w:usb0="00000000" w:usb1="00000000" w:usb2="00000012" w:usb3="00000000" w:csb0="2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7C1B6" w14:textId="77777777" w:rsidR="001E7DA6" w:rsidRDefault="001E7DA6" w:rsidP="007141BC">
      <w:r>
        <w:separator/>
      </w:r>
    </w:p>
  </w:footnote>
  <w:footnote w:type="continuationSeparator" w:id="0">
    <w:p w14:paraId="460EFE94" w14:textId="77777777" w:rsidR="001E7DA6" w:rsidRDefault="001E7DA6" w:rsidP="007141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A5554"/>
    <w:multiLevelType w:val="singleLevel"/>
    <w:tmpl w:val="595A5554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595A56A1"/>
    <w:multiLevelType w:val="singleLevel"/>
    <w:tmpl w:val="595A56A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595A5B80"/>
    <w:multiLevelType w:val="singleLevel"/>
    <w:tmpl w:val="595A5B8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97740778">
    <w:abstractNumId w:val="2"/>
  </w:num>
  <w:num w:numId="2" w16cid:durableId="1287615710">
    <w:abstractNumId w:val="1"/>
  </w:num>
  <w:num w:numId="3" w16cid:durableId="2141681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TkyZWMzNjgyN2FhM2ZkMmYyYWZhNzU1ZGY2N2M4NmIifQ=="/>
  </w:docVars>
  <w:rsids>
    <w:rsidRoot w:val="606C21AA"/>
    <w:rsid w:val="00001259"/>
    <w:rsid w:val="00003CE4"/>
    <w:rsid w:val="00033E18"/>
    <w:rsid w:val="0005322A"/>
    <w:rsid w:val="000732D8"/>
    <w:rsid w:val="00093008"/>
    <w:rsid w:val="000A610C"/>
    <w:rsid w:val="000B5E2D"/>
    <w:rsid w:val="000B6A9C"/>
    <w:rsid w:val="000B6AF5"/>
    <w:rsid w:val="000C0221"/>
    <w:rsid w:val="000C233C"/>
    <w:rsid w:val="000C41A7"/>
    <w:rsid w:val="000D6D08"/>
    <w:rsid w:val="001101CE"/>
    <w:rsid w:val="001E3984"/>
    <w:rsid w:val="001E7DA6"/>
    <w:rsid w:val="001F4693"/>
    <w:rsid w:val="002154FF"/>
    <w:rsid w:val="002A3292"/>
    <w:rsid w:val="002A6543"/>
    <w:rsid w:val="002C0235"/>
    <w:rsid w:val="002F4475"/>
    <w:rsid w:val="003025BE"/>
    <w:rsid w:val="0031573B"/>
    <w:rsid w:val="003202AF"/>
    <w:rsid w:val="00330D45"/>
    <w:rsid w:val="003553F3"/>
    <w:rsid w:val="00360EC9"/>
    <w:rsid w:val="003A550E"/>
    <w:rsid w:val="003C0AC8"/>
    <w:rsid w:val="003C776F"/>
    <w:rsid w:val="00404AAA"/>
    <w:rsid w:val="0040545C"/>
    <w:rsid w:val="004170F6"/>
    <w:rsid w:val="00422C3F"/>
    <w:rsid w:val="0043470C"/>
    <w:rsid w:val="004467BE"/>
    <w:rsid w:val="00457165"/>
    <w:rsid w:val="00467279"/>
    <w:rsid w:val="004973D0"/>
    <w:rsid w:val="004C4A18"/>
    <w:rsid w:val="00501BD0"/>
    <w:rsid w:val="005470D8"/>
    <w:rsid w:val="00581258"/>
    <w:rsid w:val="005A5A97"/>
    <w:rsid w:val="00601C3C"/>
    <w:rsid w:val="00636697"/>
    <w:rsid w:val="0069132B"/>
    <w:rsid w:val="007141BC"/>
    <w:rsid w:val="007177FB"/>
    <w:rsid w:val="007671E6"/>
    <w:rsid w:val="00776B3B"/>
    <w:rsid w:val="008421F0"/>
    <w:rsid w:val="008A7F22"/>
    <w:rsid w:val="008F3C69"/>
    <w:rsid w:val="00931EE2"/>
    <w:rsid w:val="009E0B84"/>
    <w:rsid w:val="009F5008"/>
    <w:rsid w:val="00A45395"/>
    <w:rsid w:val="00A511AC"/>
    <w:rsid w:val="00A57CCD"/>
    <w:rsid w:val="00A63F71"/>
    <w:rsid w:val="00AA451B"/>
    <w:rsid w:val="00B304C5"/>
    <w:rsid w:val="00B30BDF"/>
    <w:rsid w:val="00C25F89"/>
    <w:rsid w:val="00C716FF"/>
    <w:rsid w:val="00C827CC"/>
    <w:rsid w:val="00CC7132"/>
    <w:rsid w:val="00CD65D6"/>
    <w:rsid w:val="00CE288F"/>
    <w:rsid w:val="00CF3055"/>
    <w:rsid w:val="00D50C39"/>
    <w:rsid w:val="00DC7C63"/>
    <w:rsid w:val="00DD38F3"/>
    <w:rsid w:val="00E0055F"/>
    <w:rsid w:val="00E72338"/>
    <w:rsid w:val="00EC3118"/>
    <w:rsid w:val="00EE7C61"/>
    <w:rsid w:val="00F245C9"/>
    <w:rsid w:val="00F750C9"/>
    <w:rsid w:val="00FB52AF"/>
    <w:rsid w:val="00FE46AD"/>
    <w:rsid w:val="03B701BF"/>
    <w:rsid w:val="040C152C"/>
    <w:rsid w:val="08C06DC6"/>
    <w:rsid w:val="0E4675B8"/>
    <w:rsid w:val="0E6A52AF"/>
    <w:rsid w:val="137B4336"/>
    <w:rsid w:val="15314CCD"/>
    <w:rsid w:val="156E2939"/>
    <w:rsid w:val="1622425A"/>
    <w:rsid w:val="1A9D4D06"/>
    <w:rsid w:val="1DCE2A7B"/>
    <w:rsid w:val="23270C6D"/>
    <w:rsid w:val="25603F39"/>
    <w:rsid w:val="2749705A"/>
    <w:rsid w:val="2DEC7260"/>
    <w:rsid w:val="3FF15949"/>
    <w:rsid w:val="48F87A44"/>
    <w:rsid w:val="49440B9D"/>
    <w:rsid w:val="52345C67"/>
    <w:rsid w:val="56D935D1"/>
    <w:rsid w:val="597A6A67"/>
    <w:rsid w:val="5AEE0DCD"/>
    <w:rsid w:val="606C21AA"/>
    <w:rsid w:val="61506B07"/>
    <w:rsid w:val="670B3B5B"/>
    <w:rsid w:val="76C11661"/>
    <w:rsid w:val="779B6CBA"/>
    <w:rsid w:val="77B111E8"/>
    <w:rsid w:val="77E81E48"/>
    <w:rsid w:val="78E800EB"/>
    <w:rsid w:val="7C36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B5609FF"/>
  <w15:docId w15:val="{FE063E64-5A3B-4253-9FF1-687D4FD90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character" w:styleId="aa">
    <w:name w:val="Hyperlink"/>
    <w:basedOn w:val="a0"/>
    <w:uiPriority w:val="99"/>
    <w:unhideWhenUsed/>
    <w:rsid w:val="000C41A7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C41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1711561379@qq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1711561379@qq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31616;&#33268;&#31616;&#21382;&#27714;&#32844;&#31616;&#21382;&#24212;&#23626;&#29983;&#31616;&#21382;&#26368;&#26032;&#31616;&#21382;&#21019;&#24847;&#31616;&#21382;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简历-简致简历求职简历应届生简历最新简历创意简历</Template>
  <TotalTime>123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desktop Yang</cp:lastModifiedBy>
  <cp:revision>69</cp:revision>
  <dcterms:created xsi:type="dcterms:W3CDTF">2017-07-02T12:17:00Z</dcterms:created>
  <dcterms:modified xsi:type="dcterms:W3CDTF">2025-12-25T16:39:00Z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F5BD5BD6A4984DC98568FA3149AEDAE5_13</vt:lpwstr>
  </property>
</Properties>
</file>